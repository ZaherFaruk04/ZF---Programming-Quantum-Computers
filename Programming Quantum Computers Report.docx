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3B78162A" w14:textId="77777777" w:rsidR="009E44A7" w:rsidRDefault="009E44A7" w:rsidP="004A0005">
      <w:pPr>
        <w:pStyle w:val="02PaperAuthors"/>
        <w:rPr>
          <w:sz w:val="18"/>
          <w:szCs w:val="18"/>
        </w:rPr>
      </w:pPr>
    </w:p>
    <w:p w14:paraId="05DE4A1D" w14:textId="77777777" w:rsidR="001C046D" w:rsidRDefault="001C046D"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lastRenderedPageBreak/>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lastRenderedPageBreak/>
        <w:t xml:space="preserve">Appendix </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w:t>
      </w:r>
      <w:r w:rsidRPr="00783945">
        <w:rPr>
          <w:rFonts w:ascii="Times New Roman" w:eastAsia="Times New Roman" w:hAnsi="Times New Roman" w:cs="Times New Roman"/>
          <w:bCs/>
          <w:noProof/>
          <w:lang w:eastAsia="en-GB"/>
        </w:rPr>
        <w:t>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1996FD9F">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01105" cy="2392045"/>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728261A" w14:textId="77777777" w:rsidR="00A8691F" w:rsidRDefault="00A8691F" w:rsidP="00A8691F">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Pr>
          <w:rFonts w:ascii="Times New Roman" w:eastAsia="Times New Roman" w:hAnsi="Times New Roman" w:cs="Times New Roman"/>
          <w:bCs/>
          <w:noProof/>
          <w:lang w:eastAsia="en-GB"/>
        </w:rPr>
        <w:t xml:space="preserve"> (device: </w:t>
      </w:r>
      <w:r w:rsidRPr="00002752">
        <w:rPr>
          <w:rFonts w:ascii="Times New Roman" w:eastAsia="Times New Roman" w:hAnsi="Times New Roman" w:cs="Times New Roman"/>
          <w:bCs/>
          <w:noProof/>
          <w:lang w:eastAsia="en-GB"/>
        </w:rPr>
        <w:t>default.qubit</w:t>
      </w:r>
      <w:r>
        <w:rPr>
          <w:rFonts w:ascii="Times New Roman" w:eastAsia="Times New Roman" w:hAnsi="Times New Roman" w:cs="Times New Roman"/>
          <w:bCs/>
          <w:noProof/>
          <w:lang w:eastAsia="en-GB"/>
        </w:rPr>
        <w:t>):</w:t>
      </w:r>
    </w:p>
    <w:p w14:paraId="6ECE9B49" w14:textId="77777777" w:rsidR="00A8691F" w:rsidRPr="00A8691F" w:rsidRDefault="00A8691F" w:rsidP="00A8691F">
      <w:pPr>
        <w:rPr>
          <w:rFonts w:ascii="Times New Roman" w:hAnsi="Times New Roman" w:cs="Times New Roman"/>
        </w:rPr>
      </w:pPr>
    </w:p>
    <w:sectPr w:rsidR="00A8691F" w:rsidRPr="00A8691F" w:rsidSect="009F564D">
      <w:headerReference w:type="even" r:id="rId38"/>
      <w:headerReference w:type="default" r:id="rId39"/>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6C979" w14:textId="77777777" w:rsidR="008729FD" w:rsidRPr="004C27D7" w:rsidRDefault="008729FD" w:rsidP="004C27D7">
      <w:pPr>
        <w:pStyle w:val="Footer"/>
        <w:rPr>
          <w:sz w:val="2"/>
          <w:szCs w:val="2"/>
        </w:rPr>
      </w:pPr>
    </w:p>
    <w:p w14:paraId="43CBED9D" w14:textId="77777777" w:rsidR="008729FD" w:rsidRDefault="008729FD"/>
  </w:endnote>
  <w:endnote w:type="continuationSeparator" w:id="0">
    <w:p w14:paraId="7B61E508" w14:textId="77777777" w:rsidR="008729FD" w:rsidRPr="004C27D7" w:rsidRDefault="008729FD" w:rsidP="004C27D7">
      <w:pPr>
        <w:pStyle w:val="Footer"/>
        <w:rPr>
          <w:sz w:val="2"/>
          <w:szCs w:val="2"/>
        </w:rPr>
      </w:pPr>
    </w:p>
    <w:p w14:paraId="759C6BAD" w14:textId="77777777" w:rsidR="008729FD" w:rsidRDefault="008729FD"/>
  </w:endnote>
  <w:endnote w:type="continuationNotice" w:id="1">
    <w:p w14:paraId="63EE45F9" w14:textId="77777777" w:rsidR="008729FD" w:rsidRPr="004C27D7" w:rsidRDefault="008729FD">
      <w:pPr>
        <w:rPr>
          <w:sz w:val="2"/>
          <w:szCs w:val="2"/>
        </w:rPr>
      </w:pPr>
    </w:p>
    <w:p w14:paraId="46FF47A9" w14:textId="77777777" w:rsidR="008729FD" w:rsidRDefault="008729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B86549FB-632C-4F2B-A2E4-643A8591DF76}"/>
  </w:font>
  <w:font w:name="Cambria Math">
    <w:panose1 w:val="02040503050406030204"/>
    <w:charset w:val="00"/>
    <w:family w:val="roman"/>
    <w:pitch w:val="variable"/>
    <w:sig w:usb0="E00006FF" w:usb1="420024FF" w:usb2="02000000" w:usb3="00000000" w:csb0="0000019F" w:csb1="00000000"/>
    <w:embedRegular r:id="rId2" w:fontKey="{3E2DF9F1-3484-4552-97CB-E310D93BA02E}"/>
    <w:embedBold r:id="rId3" w:fontKey="{E3A4A10C-730B-4293-9CAF-7A9FE1448682}"/>
    <w:embedItalic r:id="rId4" w:fontKey="{3C1E0C67-DC7C-47F4-A966-D554EE9697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553FD" w14:textId="77777777" w:rsidR="008729FD" w:rsidRDefault="008729FD">
      <w:r>
        <w:separator/>
      </w:r>
    </w:p>
    <w:p w14:paraId="3733D2D9" w14:textId="77777777" w:rsidR="008729FD" w:rsidRDefault="008729FD"/>
  </w:footnote>
  <w:footnote w:type="continuationSeparator" w:id="0">
    <w:p w14:paraId="7D69AA80" w14:textId="77777777" w:rsidR="008729FD" w:rsidRDefault="008729FD">
      <w:r>
        <w:continuationSeparator/>
      </w:r>
    </w:p>
    <w:p w14:paraId="59BEE0AB" w14:textId="77777777" w:rsidR="008729FD" w:rsidRDefault="008729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9FD"/>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5F0A"/>
    <w:rsid w:val="00FA71B5"/>
    <w:rsid w:val="00FA7CD7"/>
    <w:rsid w:val="00FB124C"/>
    <w:rsid w:val="00FB2FEA"/>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header" Target="header5.xml"/><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1977</TotalTime>
  <Pages>10</Pages>
  <Words>3324</Words>
  <Characters>18950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470</cp:revision>
  <cp:lastPrinted>2010-12-02T14:17:00Z</cp:lastPrinted>
  <dcterms:created xsi:type="dcterms:W3CDTF">2025-01-14T23:46:00Z</dcterms:created>
  <dcterms:modified xsi:type="dcterms:W3CDTF">2025-02-14T17:03:00Z</dcterms:modified>
</cp:coreProperties>
</file>