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4A0005" w:rsidRDefault="00D451BB" w:rsidP="00D451BB">
      <w:pPr>
        <w:pStyle w:val="01PaperTitle"/>
      </w:pPr>
    </w:p>
    <w:p w14:paraId="1CB32AB7" w14:textId="77777777" w:rsidR="00D451BB" w:rsidRPr="004A0005" w:rsidRDefault="00D451BB" w:rsidP="00D451BB">
      <w:pPr>
        <w:pStyle w:val="01PaperTitle"/>
      </w:pPr>
    </w:p>
    <w:p w14:paraId="15B2FBA6" w14:textId="77777777" w:rsidR="00D451BB" w:rsidRPr="004A0005" w:rsidRDefault="00D451BB" w:rsidP="00D451BB">
      <w:pPr>
        <w:pStyle w:val="01PaperTitle"/>
      </w:pPr>
    </w:p>
    <w:p w14:paraId="7DE95F48" w14:textId="77777777" w:rsidR="00D451BB" w:rsidRPr="004A0005" w:rsidRDefault="00D451BB" w:rsidP="00D451BB">
      <w:pPr>
        <w:pStyle w:val="01PaperTitle"/>
      </w:pPr>
    </w:p>
    <w:p w14:paraId="01F1816B" w14:textId="77777777" w:rsidR="00D451BB" w:rsidRPr="004A0005" w:rsidRDefault="00D451BB" w:rsidP="00D451BB">
      <w:pPr>
        <w:pStyle w:val="01PaperTitle"/>
      </w:pPr>
    </w:p>
    <w:p w14:paraId="4A9E3963" w14:textId="77777777" w:rsidR="00D451BB" w:rsidRPr="004A0005" w:rsidRDefault="00D451BB" w:rsidP="00D451BB">
      <w:pPr>
        <w:pStyle w:val="01PaperTitle"/>
      </w:pPr>
    </w:p>
    <w:p w14:paraId="7B1A004F" w14:textId="77777777" w:rsidR="00D451BB" w:rsidRPr="004A0005" w:rsidRDefault="00D451BB" w:rsidP="00D451BB">
      <w:pPr>
        <w:pStyle w:val="01PaperTitle"/>
      </w:pPr>
    </w:p>
    <w:p w14:paraId="21B44C5C" w14:textId="77777777" w:rsidR="00D451BB" w:rsidRPr="004A0005" w:rsidRDefault="00D451BB" w:rsidP="00D451BB">
      <w:pPr>
        <w:pStyle w:val="01PaperTitle"/>
      </w:pPr>
    </w:p>
    <w:p w14:paraId="41EE9AC6" w14:textId="77777777" w:rsidR="00D451BB" w:rsidRPr="004A0005" w:rsidRDefault="00D451BB" w:rsidP="00D451BB">
      <w:pPr>
        <w:pStyle w:val="01PaperTitle"/>
        <w:jc w:val="center"/>
      </w:pPr>
    </w:p>
    <w:p w14:paraId="4BF5DF73" w14:textId="75F48DBE" w:rsidR="009101D8" w:rsidRPr="004A0005" w:rsidRDefault="008F4553" w:rsidP="00D451BB">
      <w:pPr>
        <w:pStyle w:val="01PaperTitle"/>
        <w:jc w:val="center"/>
      </w:pPr>
      <w:r w:rsidRPr="004A0005">
        <w:t xml:space="preserve">Investigation on </w:t>
      </w:r>
      <w:r w:rsidR="00D451BB" w:rsidRPr="004A0005">
        <w:t>Quantum Computers</w:t>
      </w:r>
    </w:p>
    <w:p w14:paraId="328A2548" w14:textId="148E5640" w:rsidR="00E86FD9" w:rsidRPr="004A0005" w:rsidRDefault="00D451BB" w:rsidP="00D451BB">
      <w:pPr>
        <w:pStyle w:val="02PaperAuthors"/>
        <w:jc w:val="center"/>
      </w:pPr>
      <w:r w:rsidRPr="004A0005">
        <w:t>Zaher Mohammed Faruk</w:t>
      </w:r>
    </w:p>
    <w:p w14:paraId="1F6C8E18" w14:textId="77777777" w:rsidR="00D451BB" w:rsidRPr="004A0005" w:rsidRDefault="00D451BB" w:rsidP="00D451BB">
      <w:pPr>
        <w:pStyle w:val="03Abstract"/>
        <w:ind w:right="284"/>
        <w:jc w:val="center"/>
        <w:rPr>
          <w:b/>
        </w:rPr>
      </w:pPr>
    </w:p>
    <w:p w14:paraId="578A7698" w14:textId="77777777" w:rsidR="00D451BB" w:rsidRPr="004A0005" w:rsidRDefault="00D451BB" w:rsidP="00D451BB">
      <w:pPr>
        <w:pStyle w:val="03Abstract"/>
        <w:ind w:right="284"/>
        <w:jc w:val="center"/>
        <w:rPr>
          <w:b/>
        </w:rPr>
      </w:pPr>
    </w:p>
    <w:p w14:paraId="279A5F09" w14:textId="6EF8BD7E" w:rsidR="0077590D" w:rsidRPr="004A0005" w:rsidRDefault="00D451BB" w:rsidP="00D451BB">
      <w:pPr>
        <w:pStyle w:val="03Abstract"/>
        <w:ind w:right="284"/>
        <w:jc w:val="center"/>
        <w:rPr>
          <w:b/>
        </w:rPr>
      </w:pPr>
      <w:r w:rsidRPr="004A0005">
        <w:rPr>
          <w:b/>
        </w:rPr>
        <w:t>FINAL YEAR BSC                                                                                                                                                                                PROJECT REPORT 2023/2024</w:t>
      </w:r>
    </w:p>
    <w:p w14:paraId="02613F2E" w14:textId="77777777" w:rsidR="00E83FD2" w:rsidRPr="004A0005" w:rsidRDefault="00E83FD2" w:rsidP="00D451BB">
      <w:pPr>
        <w:pStyle w:val="03Abstract"/>
        <w:ind w:right="284"/>
        <w:jc w:val="center"/>
        <w:rPr>
          <w:b/>
        </w:rPr>
      </w:pPr>
    </w:p>
    <w:p w14:paraId="0734D45F" w14:textId="77777777" w:rsidR="00E83FD2" w:rsidRPr="004A0005" w:rsidRDefault="00E83FD2" w:rsidP="00D451BB">
      <w:pPr>
        <w:pStyle w:val="03Abstract"/>
        <w:ind w:right="284"/>
        <w:jc w:val="center"/>
        <w:rPr>
          <w:b/>
        </w:rPr>
      </w:pPr>
    </w:p>
    <w:p w14:paraId="47C4AA79" w14:textId="77777777" w:rsidR="00E83FD2" w:rsidRPr="004A0005" w:rsidRDefault="00E83FD2" w:rsidP="00D451BB">
      <w:pPr>
        <w:pStyle w:val="03Abstract"/>
        <w:ind w:right="284"/>
        <w:jc w:val="center"/>
        <w:rPr>
          <w:b/>
        </w:rPr>
      </w:pPr>
    </w:p>
    <w:p w14:paraId="6CF68B2C" w14:textId="77777777" w:rsidR="00E83FD2" w:rsidRPr="004A0005" w:rsidRDefault="00E83FD2" w:rsidP="00D451BB">
      <w:pPr>
        <w:pStyle w:val="03Abstract"/>
        <w:ind w:right="284"/>
        <w:jc w:val="center"/>
        <w:rPr>
          <w:b/>
        </w:rPr>
      </w:pPr>
    </w:p>
    <w:p w14:paraId="1C8AB116" w14:textId="77777777" w:rsidR="00E83FD2" w:rsidRPr="004A0005" w:rsidRDefault="00E83FD2" w:rsidP="00D451BB">
      <w:pPr>
        <w:pStyle w:val="03Abstract"/>
        <w:ind w:right="284"/>
        <w:jc w:val="center"/>
        <w:rPr>
          <w:b/>
        </w:rPr>
      </w:pPr>
    </w:p>
    <w:p w14:paraId="2F9EE3A2" w14:textId="77777777" w:rsidR="00E83FD2" w:rsidRPr="004A0005" w:rsidRDefault="00E83FD2" w:rsidP="00D451BB">
      <w:pPr>
        <w:pStyle w:val="03Abstract"/>
        <w:ind w:right="284"/>
        <w:jc w:val="center"/>
        <w:rPr>
          <w:b/>
        </w:rPr>
      </w:pPr>
    </w:p>
    <w:p w14:paraId="072BA4F4" w14:textId="77777777" w:rsidR="00E83FD2" w:rsidRPr="004A0005" w:rsidRDefault="00E83FD2" w:rsidP="00D451BB">
      <w:pPr>
        <w:pStyle w:val="03Abstract"/>
        <w:ind w:right="284"/>
        <w:jc w:val="center"/>
        <w:rPr>
          <w:b/>
        </w:rPr>
      </w:pPr>
    </w:p>
    <w:p w14:paraId="00F3CDBF" w14:textId="77777777" w:rsidR="00E83FD2" w:rsidRPr="004A0005" w:rsidRDefault="00E83FD2" w:rsidP="00D451BB">
      <w:pPr>
        <w:pStyle w:val="03Abstract"/>
        <w:ind w:right="284"/>
        <w:jc w:val="center"/>
        <w:rPr>
          <w:b/>
        </w:rPr>
      </w:pPr>
    </w:p>
    <w:p w14:paraId="1F86F531" w14:textId="77777777" w:rsidR="00E83FD2" w:rsidRPr="004A0005" w:rsidRDefault="00E83FD2" w:rsidP="00D451BB">
      <w:pPr>
        <w:pStyle w:val="03Abstract"/>
        <w:ind w:right="284"/>
        <w:jc w:val="center"/>
        <w:rPr>
          <w:b/>
        </w:rPr>
      </w:pPr>
    </w:p>
    <w:p w14:paraId="1BC45B5A" w14:textId="77777777" w:rsidR="00E83FD2" w:rsidRPr="004A0005" w:rsidRDefault="00E83FD2" w:rsidP="00D451BB">
      <w:pPr>
        <w:pStyle w:val="03Abstract"/>
        <w:ind w:right="284"/>
        <w:jc w:val="center"/>
        <w:rPr>
          <w:b/>
        </w:rPr>
      </w:pPr>
    </w:p>
    <w:p w14:paraId="03A083AA" w14:textId="77777777" w:rsidR="00E83FD2" w:rsidRPr="004A0005" w:rsidRDefault="00E83FD2" w:rsidP="00D451BB">
      <w:pPr>
        <w:pStyle w:val="03Abstract"/>
        <w:ind w:right="284"/>
        <w:jc w:val="center"/>
        <w:rPr>
          <w:b/>
        </w:rPr>
      </w:pPr>
    </w:p>
    <w:p w14:paraId="0EF6929C" w14:textId="77777777" w:rsidR="00E83FD2" w:rsidRPr="004A0005" w:rsidRDefault="00E83FD2" w:rsidP="00E83FD2">
      <w:pPr>
        <w:pStyle w:val="03Abstract"/>
        <w:ind w:right="284"/>
        <w:jc w:val="center"/>
        <w:rPr>
          <w:b/>
        </w:rPr>
      </w:pPr>
    </w:p>
    <w:p w14:paraId="4DC55C13" w14:textId="24633261" w:rsidR="00E83FD2" w:rsidRPr="004A0005" w:rsidRDefault="00E83FD2" w:rsidP="00E83FD2">
      <w:pPr>
        <w:pStyle w:val="03Abstract"/>
        <w:ind w:right="284"/>
        <w:rPr>
          <w:bCs/>
        </w:rPr>
      </w:pPr>
      <w:r w:rsidRPr="004A0005">
        <w:rPr>
          <w:bCs/>
        </w:rPr>
        <w:t>This report is presented in partial fulfilment of the requirements for the award of the degree of B.Sc. with Honours in Physics</w:t>
      </w:r>
    </w:p>
    <w:p w14:paraId="2FECED69" w14:textId="77777777" w:rsidR="00D451BB" w:rsidRPr="004A0005" w:rsidRDefault="00D451BB" w:rsidP="00D451BB">
      <w:pPr>
        <w:pStyle w:val="03Abstract"/>
        <w:ind w:right="284"/>
        <w:rPr>
          <w:b/>
        </w:rPr>
      </w:pPr>
    </w:p>
    <w:p w14:paraId="05EDE6CC" w14:textId="508FF5B1" w:rsidR="00E83FD2" w:rsidRPr="004A0005" w:rsidRDefault="00E83FD2" w:rsidP="00D451BB">
      <w:pPr>
        <w:pStyle w:val="03Abstract"/>
        <w:ind w:right="284"/>
        <w:rPr>
          <w:b/>
        </w:rPr>
        <w:sectPr w:rsidR="00E83FD2" w:rsidRPr="004A0005"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4A0005" w:rsidRDefault="004D0D8C" w:rsidP="0077590D">
      <w:pPr>
        <w:pStyle w:val="04AHeading"/>
        <w:numPr>
          <w:ilvl w:val="0"/>
          <w:numId w:val="14"/>
        </w:numPr>
        <w:ind w:left="284" w:hanging="284"/>
        <w:rPr>
          <w:szCs w:val="22"/>
        </w:rPr>
      </w:pPr>
      <w:r w:rsidRPr="004A0005">
        <w:rPr>
          <w:szCs w:val="22"/>
        </w:rPr>
        <w:t>Abstract</w:t>
      </w:r>
    </w:p>
    <w:p w14:paraId="7292B289" w14:textId="012A90C5" w:rsidR="008F4553" w:rsidRPr="004A0005" w:rsidRDefault="00290C13" w:rsidP="008F4553">
      <w:pPr>
        <w:rPr>
          <w:rFonts w:ascii="Times New Roman" w:hAnsi="Times New Roman" w:cs="Times New Roman"/>
        </w:rPr>
      </w:pPr>
      <w:r w:rsidRPr="004A0005">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(a library in Python) [1]. The primary goal is to investigate their performance across a range of algorithms, focusing on factors such as computational efficiency, accuracy, and error rates.</w:t>
      </w:r>
    </w:p>
    <w:p w14:paraId="0534558F" w14:textId="18046B07" w:rsidR="00290C13" w:rsidRPr="004A0005" w:rsidRDefault="00290C13" w:rsidP="008F4553">
      <w:pPr>
        <w:rPr>
          <w:rFonts w:ascii="Times New Roman" w:hAnsi="Times New Roman" w:cs="Times New Roman"/>
        </w:rPr>
      </w:pPr>
      <w:r w:rsidRPr="004A0005">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4A0005" w:rsidRDefault="00290C13" w:rsidP="0077590D">
      <w:pPr>
        <w:pStyle w:val="04AHeading"/>
        <w:numPr>
          <w:ilvl w:val="0"/>
          <w:numId w:val="14"/>
        </w:numPr>
        <w:ind w:left="284" w:hanging="284"/>
        <w:rPr>
          <w:szCs w:val="22"/>
        </w:rPr>
      </w:pPr>
      <w:r w:rsidRPr="004A0005">
        <w:rPr>
          <w:szCs w:val="22"/>
        </w:rPr>
        <w:t>Acknowledgements</w:t>
      </w:r>
    </w:p>
    <w:p w14:paraId="24F93166" w14:textId="77777777" w:rsidR="00290C13" w:rsidRPr="004A0005" w:rsidRDefault="00290C13" w:rsidP="00290C13">
      <w:pPr>
        <w:pStyle w:val="02PaperAuthors"/>
        <w:rPr>
          <w:b w:val="0"/>
          <w:bCs/>
        </w:rPr>
      </w:pPr>
      <w:r w:rsidRPr="004A0005">
        <w:rPr>
          <w:b w:val="0"/>
          <w:bCs/>
        </w:rPr>
        <w:t>We sincerely thank the following people and organisations for their invaluable support, which were instrumental making this scientific report possible:</w:t>
      </w:r>
    </w:p>
    <w:p w14:paraId="06E8D0A7" w14:textId="40879B9E" w:rsidR="00290C13" w:rsidRPr="004A0005" w:rsidRDefault="00290C13" w:rsidP="00290C13">
      <w:pPr>
        <w:pStyle w:val="02PaperAuthors"/>
        <w:rPr>
          <w:b w:val="0"/>
          <w:bCs/>
        </w:rPr>
      </w:pPr>
      <w:r w:rsidRPr="004A0005">
        <w:rPr>
          <w:b w:val="0"/>
          <w:bCs/>
        </w:rPr>
        <w:t>-</w:t>
      </w:r>
      <w:r w:rsidRPr="004A0005">
        <w:rPr>
          <w:b w:val="0"/>
          <w:bCs/>
        </w:rPr>
        <w:t xml:space="preserve"> </w:t>
      </w:r>
      <w:r w:rsidRPr="004A0005">
        <w:rPr>
          <w:b w:val="0"/>
          <w:bCs/>
        </w:rPr>
        <w:t>Dr Mark Hughes: His endless support and in-depth knowledge on Quantum Computing assisted me heavily.</w:t>
      </w:r>
    </w:p>
    <w:p w14:paraId="2C994BCB" w14:textId="5523BAD7" w:rsidR="00290C13" w:rsidRPr="004A0005" w:rsidRDefault="00290C13" w:rsidP="00290C13">
      <w:pPr>
        <w:pStyle w:val="02PaperAuthors"/>
        <w:rPr>
          <w:b w:val="0"/>
          <w:bCs/>
        </w:rPr>
      </w:pPr>
      <w:r w:rsidRPr="004A0005">
        <w:rPr>
          <w:b w:val="0"/>
          <w:bCs/>
        </w:rPr>
        <w:t>-</w:t>
      </w:r>
      <w:r w:rsidRPr="004A0005">
        <w:rPr>
          <w:b w:val="0"/>
          <w:bCs/>
        </w:rPr>
        <w:t xml:space="preserve"> </w:t>
      </w:r>
      <w:r w:rsidRPr="004A0005">
        <w:rPr>
          <w:b w:val="0"/>
          <w:bCs/>
        </w:rPr>
        <w:t>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3DF7F09F" w:rsidR="00BE12CC" w:rsidRPr="004A0005" w:rsidRDefault="00290C13" w:rsidP="00E91397">
      <w:pPr>
        <w:pStyle w:val="02PaperAuthors"/>
        <w:rPr>
          <w:b w:val="0"/>
          <w:bCs/>
        </w:rPr>
      </w:pPr>
      <w:r w:rsidRPr="004A0005">
        <w:rPr>
          <w:b w:val="0"/>
          <w:bCs/>
        </w:rPr>
        <w:t>-</w:t>
      </w:r>
      <w:r w:rsidRPr="004A0005">
        <w:rPr>
          <w:b w:val="0"/>
          <w:bCs/>
        </w:rPr>
        <w:t xml:space="preserve"> </w:t>
      </w:r>
      <w:r w:rsidRPr="004A0005">
        <w:rPr>
          <w:b w:val="0"/>
          <w:bCs/>
        </w:rPr>
        <w:t>Xanadu Quantum Technologies: We express our gratitude to Xanadu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4A0005" w:rsidRDefault="004A0005" w:rsidP="004A0005">
      <w:pPr>
        <w:pStyle w:val="04AHeading"/>
        <w:numPr>
          <w:ilvl w:val="0"/>
          <w:numId w:val="14"/>
        </w:numPr>
        <w:ind w:left="284" w:hanging="284"/>
        <w:rPr>
          <w:szCs w:val="22"/>
        </w:rPr>
      </w:pPr>
      <w:r>
        <w:rPr>
          <w:szCs w:val="22"/>
        </w:rPr>
        <w:t>Introduction</w:t>
      </w:r>
    </w:p>
    <w:p w14:paraId="23F89F03" w14:textId="77777777" w:rsidR="004A0005" w:rsidRPr="004A0005" w:rsidRDefault="004A0005" w:rsidP="004A0005">
      <w:pPr>
        <w:pStyle w:val="02PaperAuthors"/>
        <w:rPr>
          <w:b w:val="0"/>
          <w:bCs/>
        </w:rPr>
      </w:pPr>
      <w:r w:rsidRPr="004A0005">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4A0005" w:rsidRDefault="004A0005" w:rsidP="004A0005">
      <w:pPr>
        <w:pStyle w:val="02PaperAuthors"/>
        <w:rPr>
          <w:b w:val="0"/>
          <w:bCs/>
        </w:rPr>
      </w:pPr>
      <w:r w:rsidRPr="004A0005">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4A0005">
        <w:rPr>
          <w:b w:val="0"/>
          <w:bCs/>
        </w:rPr>
        <w:lastRenderedPageBreak/>
        <w:t>particularly well-suited for tasks like Gaussian Boson Sampling, which has notable applications in graph theory and machine learning [8].</w:t>
      </w:r>
    </w:p>
    <w:p w14:paraId="549A327F" w14:textId="77777777" w:rsidR="004A0005" w:rsidRPr="004A0005" w:rsidRDefault="004A0005" w:rsidP="004A0005">
      <w:pPr>
        <w:pStyle w:val="02PaperAuthors"/>
        <w:rPr>
          <w:b w:val="0"/>
          <w:bCs/>
        </w:rPr>
      </w:pPr>
      <w:r w:rsidRPr="004A0005">
        <w:rPr>
          <w:b w:val="0"/>
          <w:bCs/>
        </w:rPr>
        <w:t>Our research investigates and compares the performance of IBM Quantum and Xanadu’s photonic quantum systems through practical programming and execution of quantum algorithms. By utilizing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4A0005" w:rsidRDefault="004A0005" w:rsidP="004A0005">
      <w:pPr>
        <w:pStyle w:val="02PaperAuthors"/>
        <w:rPr>
          <w:b w:val="0"/>
          <w:bCs/>
        </w:rPr>
      </w:pPr>
      <w:r w:rsidRPr="004A0005">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77777777" w:rsidR="004A0005" w:rsidRDefault="004A0005" w:rsidP="004A0005">
      <w:pPr>
        <w:pStyle w:val="02PaperAuthors"/>
        <w:rPr>
          <w:b w:val="0"/>
          <w:bCs/>
        </w:rPr>
      </w:pPr>
      <w:r w:rsidRPr="004A0005">
        <w:rPr>
          <w:b w:val="0"/>
          <w:bCs/>
        </w:rPr>
        <w:t>Ultimately, this study aims to shed light on the current capabilities of IBM Quantum and Xanadu systems,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This investigation underscores the importance of ongoing innovation and collaboration in advancing quantum computing toward practical, scalable solutions.</w:t>
      </w:r>
    </w:p>
    <w:p w14:paraId="758E2BBB" w14:textId="3C7D3269" w:rsidR="003A439E" w:rsidRPr="004A0005" w:rsidRDefault="00F83A85" w:rsidP="004A0005">
      <w:pPr>
        <w:pStyle w:val="02PaperAuthors"/>
        <w:rPr>
          <w:sz w:val="18"/>
          <w:szCs w:val="18"/>
        </w:rPr>
      </w:pPr>
      <w:r w:rsidRPr="004A0005">
        <w:rPr>
          <w:sz w:val="18"/>
          <w:szCs w:val="18"/>
        </w:rPr>
        <w:t>References</w:t>
      </w:r>
    </w:p>
    <w:p w14:paraId="1C4DEE27" w14:textId="77777777" w:rsidR="00664E10" w:rsidRP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[1] IBM Quantum. 2024. IBM Quantum. [accessed 2024 Nov 27]. https://quantum.ibm.com/functions.</w:t>
      </w:r>
    </w:p>
    <w:p w14:paraId="74B61366" w14:textId="77777777" w:rsidR="00664E10" w:rsidRP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‌[2] Xanadu | Research. (2024). Xanadu.ai. https://www.xanadu.ai/research</w:t>
      </w:r>
    </w:p>
    <w:p w14:paraId="081329F7" w14:textId="77777777" w:rsidR="00664E10" w:rsidRP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[3] Quantum circuits. (2024). Pennylane.ai. https://docs.pennylane.ai/en/stable/introduction/circuits.html</w:t>
      </w:r>
    </w:p>
    <w:p w14:paraId="623DB096" w14:textId="77777777" w:rsidR="00664E10" w:rsidRP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[4] IBM Quantum Experience - Dashboard. (n.d.). IBM Quantum Experience. https://quantum-computing.ibm.com/</w:t>
      </w:r>
    </w:p>
    <w:p w14:paraId="73AC4BBF" w14:textId="77777777" w:rsidR="00664E10" w:rsidRP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[5] Welcome to Qiskit’s documentation! — Qiskit 0.7 documentation. 2019. Qiskitorg. https://qiskit.org/documentation/.</w:t>
      </w:r>
    </w:p>
    <w:p w14:paraId="33E2D5C0" w14:textId="77777777" w:rsidR="00664E10" w:rsidRP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[6] Quantum Computing. 2021 Feb 9. IBM Research. [accessed 2024 Nov 27]. https://research.ibm.com/quantum.</w:t>
      </w:r>
    </w:p>
    <w:p w14:paraId="202EE7DD" w14:textId="77777777" w:rsidR="00664E10" w:rsidRP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[7] Aqeeb I, Arka, Kumar B, Kim R, Kim H, Rao Doppa J, Pande P. 2020. HeM3D: Heterogeneous Manycore Architecture Based on Monolithic 3D Vertical Integration. ACM Transactions on Design Automation of Electronic Systems. doi:https://doi.org/10.1145/3424239. [accessed 2023 Dec 6]. https://arxiv.org/ftp/arxiv/papers/2012/2012.00102.pdf.</w:t>
      </w:r>
    </w:p>
    <w:p w14:paraId="4281DD34" w14:textId="77777777" w:rsidR="00664E10" w:rsidRP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[8] dougfinke. Quantum Computing Report - Market Analysis, News &amp; Resources. Quantum Computing Report. https://quantumcomputingreport.com/.</w:t>
      </w:r>
    </w:p>
    <w:p w14:paraId="0B0FFE84" w14:textId="77777777" w:rsidR="00664E10" w:rsidRP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[9] PennyLane. pennylaneai. https://pennylane.ai/.</w:t>
      </w:r>
    </w:p>
    <w:p w14:paraId="19342EAD" w14:textId="7FA3D3A2" w:rsidR="0080711F" w:rsidRPr="00664E10" w:rsidRDefault="00664E10" w:rsidP="00664E10">
      <w:pPr>
        <w:spacing w:line="240" w:lineRule="auto"/>
        <w:rPr>
          <w:rFonts w:ascii="Times New Roman" w:hAnsi="Times New Roman" w:cs="Times New Roman"/>
          <w:bCs/>
        </w:rPr>
      </w:pPr>
      <w:r w:rsidRPr="00664E10">
        <w:rPr>
          <w:rFonts w:ascii="Times New Roman" w:eastAsia="Times New Roman" w:hAnsi="Times New Roman" w:cs="Times New Roman"/>
          <w:bCs/>
          <w:noProof/>
          <w:sz w:val="18"/>
          <w:szCs w:val="18"/>
          <w:lang w:eastAsia="en-GB"/>
        </w:rPr>
        <w:t>[10] Quantum. Quantum. https://quantum-journal.org/.</w:t>
      </w:r>
    </w:p>
    <w:sectPr w:rsidR="0080711F" w:rsidRPr="00664E10" w:rsidSect="009F564D">
      <w:headerReference w:type="even" r:id="rId14"/>
      <w:headerReference w:type="default" r:id="rId15"/>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BA6CC" w14:textId="77777777" w:rsidR="0074220D" w:rsidRPr="004C27D7" w:rsidRDefault="0074220D" w:rsidP="004C27D7">
      <w:pPr>
        <w:pStyle w:val="Footer"/>
        <w:rPr>
          <w:sz w:val="2"/>
          <w:szCs w:val="2"/>
        </w:rPr>
      </w:pPr>
    </w:p>
    <w:p w14:paraId="1CBAC172" w14:textId="77777777" w:rsidR="0074220D" w:rsidRDefault="0074220D"/>
  </w:endnote>
  <w:endnote w:type="continuationSeparator" w:id="0">
    <w:p w14:paraId="4E8750BC" w14:textId="77777777" w:rsidR="0074220D" w:rsidRPr="004C27D7" w:rsidRDefault="0074220D" w:rsidP="004C27D7">
      <w:pPr>
        <w:pStyle w:val="Footer"/>
        <w:rPr>
          <w:sz w:val="2"/>
          <w:szCs w:val="2"/>
        </w:rPr>
      </w:pPr>
    </w:p>
    <w:p w14:paraId="383109A0" w14:textId="77777777" w:rsidR="0074220D" w:rsidRDefault="0074220D"/>
  </w:endnote>
  <w:endnote w:type="continuationNotice" w:id="1">
    <w:p w14:paraId="74E4B19C" w14:textId="77777777" w:rsidR="0074220D" w:rsidRPr="004C27D7" w:rsidRDefault="0074220D">
      <w:pPr>
        <w:rPr>
          <w:sz w:val="2"/>
          <w:szCs w:val="2"/>
        </w:rPr>
      </w:pPr>
    </w:p>
    <w:p w14:paraId="047EB06D" w14:textId="77777777" w:rsidR="0074220D" w:rsidRDefault="007422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72186B3-4A73-4D0B-821F-7E1A876E03ED}"/>
    <w:embedBold r:id="rId2" w:fontKey="{DF9C548F-BA7A-448E-8FF8-64F87A198D0A}"/>
    <w:embedItalic r:id="rId3" w:fontKey="{EDD7BF59-1728-4A69-B2FD-D3B286CF8288}"/>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4" w:fontKey="{70F6C218-2E31-41F1-9104-DD68C6FC0766}"/>
  </w:font>
  <w:font w:name="Cambria">
    <w:panose1 w:val="02040503050406030204"/>
    <w:charset w:val="00"/>
    <w:family w:val="roman"/>
    <w:pitch w:val="variable"/>
    <w:sig w:usb0="E00006FF" w:usb1="420024FF" w:usb2="02000000" w:usb3="00000000" w:csb0="0000019F" w:csb1="00000000"/>
    <w:embedRegular r:id="rId5" w:fontKey="{8986969E-C009-4A26-B1A2-17F211502D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709BB" w14:textId="77777777" w:rsidR="0074220D" w:rsidRDefault="0074220D">
      <w:r>
        <w:separator/>
      </w:r>
    </w:p>
    <w:p w14:paraId="68ED0AC5" w14:textId="77777777" w:rsidR="0074220D" w:rsidRDefault="0074220D"/>
  </w:footnote>
  <w:footnote w:type="continuationSeparator" w:id="0">
    <w:p w14:paraId="20751DBE" w14:textId="77777777" w:rsidR="0074220D" w:rsidRDefault="0074220D">
      <w:r>
        <w:continuationSeparator/>
      </w:r>
    </w:p>
    <w:p w14:paraId="4802B952" w14:textId="77777777" w:rsidR="0074220D" w:rsidRDefault="007422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proofErr w:type="gram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w:t>
    </w:r>
    <w:proofErr w:type="gramEnd"/>
    <w:r w:rsidRPr="00641DA1">
      <w:rPr>
        <w:color w:val="000000"/>
        <w:lang w:val="fr-FR"/>
      </w:rPr>
      <w:t xml:space="preserve">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D259A9" w:rsidRDefault="00E83FD2" w:rsidP="00837D73">
          <w:pPr>
            <w:pStyle w:val="H1RunningHeader"/>
            <w:pBdr>
              <w:bottom w:val="none" w:sz="0" w:space="0" w:color="auto"/>
            </w:pBdr>
            <w:spacing w:before="720" w:line="400" w:lineRule="exact"/>
            <w:jc w:val="right"/>
            <w:rPr>
              <w:rStyle w:val="C1Gray"/>
              <w:rFonts w:asciiTheme="minorHAnsi" w:hAnsiTheme="minorHAnsi"/>
              <w:color w:val="auto"/>
              <w:w w:val="100"/>
              <w:sz w:val="40"/>
              <w:szCs w:val="40"/>
              <w:lang w:val="en-GB"/>
            </w:rPr>
          </w:pPr>
          <w:r w:rsidRPr="00D259A9">
            <w:rPr>
              <w:rStyle w:val="C1Gray"/>
              <w:rFonts w:asciiTheme="minorHAnsi" w:hAnsiTheme="minorHAnsi"/>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333212410"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2888ECEB" w:rsidR="006478E3" w:rsidRDefault="006478E3" w:rsidP="00AB1ED4">
    <w:pPr>
      <w:jc w:val="right"/>
    </w:pPr>
    <w:r>
      <w:t xml:space="preserve">                    </w:t>
    </w:r>
    <w:r w:rsidR="00D451BB">
      <w:rPr>
        <w:sz w:val="18"/>
        <w:szCs w:val="18"/>
      </w:rPr>
      <w:t>Investigation on Quantum Computers Report 2024 - 2024</w:t>
    </w:r>
    <w:r w:rsidR="00AB1ED4" w:rsidRPr="00AB1ED4">
      <w:rPr>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0238D303" w:rsidR="00152DB1" w:rsidRPr="003B0265" w:rsidRDefault="003B0265" w:rsidP="003B0265">
    <w:pPr>
      <w:pStyle w:val="H1RunningHeader"/>
      <w:tabs>
        <w:tab w:val="clear" w:pos="9923"/>
        <w:tab w:val="left" w:pos="8253"/>
      </w:tabs>
      <w:jc w:val="right"/>
      <w:rPr>
        <w:rFonts w:asciiTheme="minorHAnsi" w:eastAsiaTheme="minorEastAsia" w:hAnsiTheme="minorHAnsi" w:cstheme="minorHAnsi"/>
        <w:bCs/>
        <w:sz w:val="18"/>
        <w:szCs w:val="18"/>
        <w:lang w:eastAsia="en-US"/>
      </w:rPr>
    </w:pPr>
    <w:r w:rsidRPr="003B0265">
      <w:rPr>
        <w:rFonts w:asciiTheme="minorHAnsi" w:eastAsiaTheme="minorEastAsia" w:hAnsiTheme="minorHAnsi" w:cstheme="minorHAnsi"/>
        <w:bCs/>
        <w:sz w:val="18"/>
        <w:szCs w:val="18"/>
        <w:lang w:eastAsia="en-US"/>
      </w:rPr>
      <w:t xml:space="preserve">Experimental Report – </w:t>
    </w:r>
    <w:r w:rsidR="007720BA">
      <w:rPr>
        <w:rFonts w:asciiTheme="minorHAnsi" w:eastAsiaTheme="minorEastAsia" w:hAnsiTheme="minorHAnsi" w:cstheme="minorHAnsi"/>
        <w:bCs/>
        <w:sz w:val="18"/>
        <w:szCs w:val="18"/>
        <w:lang w:eastAsia="en-US"/>
      </w:rPr>
      <w:t>59409</w:t>
    </w:r>
    <w:r w:rsidRPr="003B0265">
      <w:rPr>
        <w:rFonts w:asciiTheme="minorHAnsi" w:eastAsiaTheme="minorEastAsia" w:hAnsiTheme="minorHAnsi" w:cstheme="minorHAnsi"/>
        <w:bCs/>
        <w:sz w:val="18"/>
        <w:szCs w:val="18"/>
        <w:lang w:eastAsia="en-US"/>
      </w:rPr>
      <w:t xml:space="preserve"> Physics Laboratory</w:t>
    </w:r>
    <w:r w:rsidR="007720BA">
      <w:rPr>
        <w:rFonts w:asciiTheme="minorHAnsi" w:eastAsiaTheme="minorEastAsia" w:hAnsiTheme="minorHAnsi" w:cstheme="minorHAnsi"/>
        <w:bCs/>
        <w:sz w:val="18"/>
        <w:szCs w:val="18"/>
        <w:lang w:eastAsia="en-US"/>
      </w:rPr>
      <w:t xml:space="preserve"> 2 -</w:t>
    </w:r>
    <w:r w:rsidRPr="003B0265">
      <w:rPr>
        <w:rFonts w:asciiTheme="minorHAnsi" w:eastAsiaTheme="minorEastAsia" w:hAnsiTheme="minorHAnsi" w:cstheme="minorHAnsi"/>
        <w:bCs/>
        <w:sz w:val="18"/>
        <w:szCs w:val="18"/>
        <w:lang w:eastAsia="en-US"/>
      </w:rPr>
      <w:t xml:space="preserve"> 20</w:t>
    </w:r>
    <w:r w:rsidR="009961E8">
      <w:rPr>
        <w:rFonts w:asciiTheme="minorHAnsi" w:eastAsiaTheme="minorEastAsia" w:hAnsiTheme="minorHAnsi" w:cstheme="minorHAnsi"/>
        <w:bCs/>
        <w:sz w:val="18"/>
        <w:szCs w:val="18"/>
        <w:lang w:eastAsia="en-US"/>
      </w:rPr>
      <w:t>2</w:t>
    </w:r>
    <w:r w:rsidR="00DA5110">
      <w:rPr>
        <w:rFonts w:asciiTheme="minorHAnsi" w:eastAsiaTheme="minorEastAsia" w:hAnsiTheme="minorHAnsi" w:cstheme="minorHAnsi"/>
        <w:bCs/>
        <w:sz w:val="18"/>
        <w:szCs w:val="18"/>
        <w:lang w:eastAsia="en-US"/>
      </w:rPr>
      <w:t>2</w:t>
    </w:r>
    <w:r w:rsidRPr="003B0265">
      <w:rPr>
        <w:rFonts w:asciiTheme="minorHAnsi" w:eastAsiaTheme="minorEastAsia" w:hAnsiTheme="minorHAnsi" w:cstheme="minorHAnsi"/>
        <w:bCs/>
        <w:sz w:val="18"/>
        <w:szCs w:val="18"/>
        <w:lang w:eastAsia="en-US"/>
      </w:rPr>
      <w:t>/</w:t>
    </w:r>
    <w:r w:rsidR="00FE60CF">
      <w:rPr>
        <w:rFonts w:asciiTheme="minorHAnsi" w:eastAsiaTheme="minorEastAsia" w:hAnsiTheme="minorHAnsi" w:cstheme="minorHAnsi"/>
        <w:bCs/>
        <w:sz w:val="18"/>
        <w:szCs w:val="18"/>
        <w:lang w:eastAsia="en-US"/>
      </w:rPr>
      <w:t>2</w:t>
    </w:r>
    <w:r w:rsidR="00DA5110">
      <w:rPr>
        <w:rFonts w:asciiTheme="minorHAnsi" w:eastAsiaTheme="minorEastAsia" w:hAnsiTheme="minorHAnsi" w:cstheme="minorHAnsi"/>
        <w:bCs/>
        <w:sz w:val="18"/>
        <w:szCs w:val="18"/>
        <w:lang w:eastAsia="en-U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15"/>
  </w:num>
  <w:num w:numId="11" w16cid:durableId="289745586">
    <w:abstractNumId w:val="9"/>
  </w:num>
  <w:num w:numId="12" w16cid:durableId="335227316">
    <w:abstractNumId w:val="14"/>
  </w:num>
  <w:num w:numId="13" w16cid:durableId="999116108">
    <w:abstractNumId w:val="10"/>
  </w:num>
  <w:num w:numId="14" w16cid:durableId="329409662">
    <w:abstractNumId w:val="13"/>
  </w:num>
  <w:num w:numId="15" w16cid:durableId="1642270574">
    <w:abstractNumId w:val="12"/>
  </w:num>
  <w:num w:numId="16" w16cid:durableId="1880972179">
    <w:abstractNumId w:val="16"/>
  </w:num>
  <w:num w:numId="17" w16cid:durableId="17213690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534C"/>
    <w:rsid w:val="000166DC"/>
    <w:rsid w:val="000173F5"/>
    <w:rsid w:val="00020950"/>
    <w:rsid w:val="000246F9"/>
    <w:rsid w:val="00025CC2"/>
    <w:rsid w:val="00026F76"/>
    <w:rsid w:val="00035D9C"/>
    <w:rsid w:val="000374D3"/>
    <w:rsid w:val="00040052"/>
    <w:rsid w:val="0004435B"/>
    <w:rsid w:val="00045271"/>
    <w:rsid w:val="00065238"/>
    <w:rsid w:val="00065BFF"/>
    <w:rsid w:val="00072C21"/>
    <w:rsid w:val="000734A0"/>
    <w:rsid w:val="00074B2E"/>
    <w:rsid w:val="00081108"/>
    <w:rsid w:val="000958E8"/>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E1FFA"/>
    <w:rsid w:val="000E2372"/>
    <w:rsid w:val="000E2F8D"/>
    <w:rsid w:val="000F359A"/>
    <w:rsid w:val="000F5A24"/>
    <w:rsid w:val="0010190B"/>
    <w:rsid w:val="00102059"/>
    <w:rsid w:val="001107BA"/>
    <w:rsid w:val="001108D6"/>
    <w:rsid w:val="00110E73"/>
    <w:rsid w:val="00123EF3"/>
    <w:rsid w:val="0012428D"/>
    <w:rsid w:val="001266E9"/>
    <w:rsid w:val="00127C07"/>
    <w:rsid w:val="00132877"/>
    <w:rsid w:val="00142179"/>
    <w:rsid w:val="00143A2B"/>
    <w:rsid w:val="00147E1A"/>
    <w:rsid w:val="00151CBD"/>
    <w:rsid w:val="00152DB1"/>
    <w:rsid w:val="001531BA"/>
    <w:rsid w:val="00162682"/>
    <w:rsid w:val="00165FFB"/>
    <w:rsid w:val="00170A98"/>
    <w:rsid w:val="00174FEF"/>
    <w:rsid w:val="001818C6"/>
    <w:rsid w:val="001866BE"/>
    <w:rsid w:val="00190CA1"/>
    <w:rsid w:val="001928DD"/>
    <w:rsid w:val="001936E9"/>
    <w:rsid w:val="001A0995"/>
    <w:rsid w:val="001A18BA"/>
    <w:rsid w:val="001A546F"/>
    <w:rsid w:val="001A6533"/>
    <w:rsid w:val="001B2209"/>
    <w:rsid w:val="001D4B37"/>
    <w:rsid w:val="002067F0"/>
    <w:rsid w:val="00225822"/>
    <w:rsid w:val="0022595D"/>
    <w:rsid w:val="00233BD7"/>
    <w:rsid w:val="00234555"/>
    <w:rsid w:val="00236D7F"/>
    <w:rsid w:val="00237FA5"/>
    <w:rsid w:val="00240887"/>
    <w:rsid w:val="002544AE"/>
    <w:rsid w:val="00260BB9"/>
    <w:rsid w:val="002733D9"/>
    <w:rsid w:val="00274ECC"/>
    <w:rsid w:val="00281257"/>
    <w:rsid w:val="00282F9A"/>
    <w:rsid w:val="00290C13"/>
    <w:rsid w:val="002A0BB1"/>
    <w:rsid w:val="002A1822"/>
    <w:rsid w:val="002B211E"/>
    <w:rsid w:val="002B5737"/>
    <w:rsid w:val="002B7EEE"/>
    <w:rsid w:val="002C10EF"/>
    <w:rsid w:val="002D0294"/>
    <w:rsid w:val="002D04D6"/>
    <w:rsid w:val="002D1694"/>
    <w:rsid w:val="002D77FD"/>
    <w:rsid w:val="002F20EF"/>
    <w:rsid w:val="002F3718"/>
    <w:rsid w:val="002F62E3"/>
    <w:rsid w:val="002F7FB8"/>
    <w:rsid w:val="003017A5"/>
    <w:rsid w:val="003037C3"/>
    <w:rsid w:val="003114A2"/>
    <w:rsid w:val="003115B8"/>
    <w:rsid w:val="003119A9"/>
    <w:rsid w:val="00314B02"/>
    <w:rsid w:val="00315BA1"/>
    <w:rsid w:val="0031610B"/>
    <w:rsid w:val="00321C36"/>
    <w:rsid w:val="0032556E"/>
    <w:rsid w:val="00334D45"/>
    <w:rsid w:val="003354AA"/>
    <w:rsid w:val="00336344"/>
    <w:rsid w:val="00343E33"/>
    <w:rsid w:val="00350810"/>
    <w:rsid w:val="00356244"/>
    <w:rsid w:val="00357D83"/>
    <w:rsid w:val="003628FE"/>
    <w:rsid w:val="0037307E"/>
    <w:rsid w:val="00373B58"/>
    <w:rsid w:val="00373D07"/>
    <w:rsid w:val="00376048"/>
    <w:rsid w:val="00384457"/>
    <w:rsid w:val="00386335"/>
    <w:rsid w:val="003871C9"/>
    <w:rsid w:val="003A1350"/>
    <w:rsid w:val="003A439E"/>
    <w:rsid w:val="003B0265"/>
    <w:rsid w:val="003B0EE4"/>
    <w:rsid w:val="003B4829"/>
    <w:rsid w:val="003B6C6E"/>
    <w:rsid w:val="003B78DD"/>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407E4"/>
    <w:rsid w:val="00440A3C"/>
    <w:rsid w:val="00441973"/>
    <w:rsid w:val="00445505"/>
    <w:rsid w:val="00451324"/>
    <w:rsid w:val="004541B5"/>
    <w:rsid w:val="00456365"/>
    <w:rsid w:val="00457EAC"/>
    <w:rsid w:val="004623B6"/>
    <w:rsid w:val="00465501"/>
    <w:rsid w:val="004662B2"/>
    <w:rsid w:val="00466509"/>
    <w:rsid w:val="00467A6D"/>
    <w:rsid w:val="00467C29"/>
    <w:rsid w:val="004747FF"/>
    <w:rsid w:val="004755C5"/>
    <w:rsid w:val="004768D5"/>
    <w:rsid w:val="0048194C"/>
    <w:rsid w:val="004870C6"/>
    <w:rsid w:val="004871B8"/>
    <w:rsid w:val="00490497"/>
    <w:rsid w:val="00491891"/>
    <w:rsid w:val="004A0005"/>
    <w:rsid w:val="004A5F73"/>
    <w:rsid w:val="004A62CC"/>
    <w:rsid w:val="004C1B06"/>
    <w:rsid w:val="004C27D7"/>
    <w:rsid w:val="004C4987"/>
    <w:rsid w:val="004C4EC6"/>
    <w:rsid w:val="004C5727"/>
    <w:rsid w:val="004C6005"/>
    <w:rsid w:val="004D0D8C"/>
    <w:rsid w:val="004D23AE"/>
    <w:rsid w:val="004D37E5"/>
    <w:rsid w:val="004D4663"/>
    <w:rsid w:val="004E1FDE"/>
    <w:rsid w:val="004E7316"/>
    <w:rsid w:val="004F0B2D"/>
    <w:rsid w:val="004F3A16"/>
    <w:rsid w:val="004F4961"/>
    <w:rsid w:val="005054BE"/>
    <w:rsid w:val="00506C50"/>
    <w:rsid w:val="005121CB"/>
    <w:rsid w:val="00512302"/>
    <w:rsid w:val="00512C15"/>
    <w:rsid w:val="005130C9"/>
    <w:rsid w:val="00513CEE"/>
    <w:rsid w:val="00516730"/>
    <w:rsid w:val="00520633"/>
    <w:rsid w:val="00520FC1"/>
    <w:rsid w:val="005313FC"/>
    <w:rsid w:val="005404D9"/>
    <w:rsid w:val="00540CC9"/>
    <w:rsid w:val="00544FE2"/>
    <w:rsid w:val="005452B3"/>
    <w:rsid w:val="005454D3"/>
    <w:rsid w:val="00561AF1"/>
    <w:rsid w:val="00563C56"/>
    <w:rsid w:val="005654E1"/>
    <w:rsid w:val="00565A89"/>
    <w:rsid w:val="00571CD0"/>
    <w:rsid w:val="00585A74"/>
    <w:rsid w:val="0059071F"/>
    <w:rsid w:val="00591E97"/>
    <w:rsid w:val="00593726"/>
    <w:rsid w:val="005A1054"/>
    <w:rsid w:val="005A2A99"/>
    <w:rsid w:val="005A2ED8"/>
    <w:rsid w:val="005B7CAC"/>
    <w:rsid w:val="005C4499"/>
    <w:rsid w:val="005C7D19"/>
    <w:rsid w:val="005D49A5"/>
    <w:rsid w:val="005D5CDB"/>
    <w:rsid w:val="005D5ED9"/>
    <w:rsid w:val="005D7499"/>
    <w:rsid w:val="005E2E53"/>
    <w:rsid w:val="005E4040"/>
    <w:rsid w:val="005F7467"/>
    <w:rsid w:val="00602841"/>
    <w:rsid w:val="00605506"/>
    <w:rsid w:val="00606ACE"/>
    <w:rsid w:val="00607902"/>
    <w:rsid w:val="00613ECB"/>
    <w:rsid w:val="00617D74"/>
    <w:rsid w:val="00626858"/>
    <w:rsid w:val="00626F6E"/>
    <w:rsid w:val="00627732"/>
    <w:rsid w:val="00631326"/>
    <w:rsid w:val="006339B8"/>
    <w:rsid w:val="006369D1"/>
    <w:rsid w:val="00641DA1"/>
    <w:rsid w:val="00645243"/>
    <w:rsid w:val="006478E3"/>
    <w:rsid w:val="006523E0"/>
    <w:rsid w:val="00652839"/>
    <w:rsid w:val="00653DF8"/>
    <w:rsid w:val="00664E10"/>
    <w:rsid w:val="006662E1"/>
    <w:rsid w:val="006763B3"/>
    <w:rsid w:val="00676A0D"/>
    <w:rsid w:val="00677018"/>
    <w:rsid w:val="006809F2"/>
    <w:rsid w:val="00684366"/>
    <w:rsid w:val="0069118F"/>
    <w:rsid w:val="00694BE0"/>
    <w:rsid w:val="00694F76"/>
    <w:rsid w:val="006956CB"/>
    <w:rsid w:val="00697537"/>
    <w:rsid w:val="006A06CA"/>
    <w:rsid w:val="006A2DFC"/>
    <w:rsid w:val="006B2504"/>
    <w:rsid w:val="006B2CBF"/>
    <w:rsid w:val="006B5C87"/>
    <w:rsid w:val="006B670A"/>
    <w:rsid w:val="006B6BA7"/>
    <w:rsid w:val="006C7E5E"/>
    <w:rsid w:val="006D463A"/>
    <w:rsid w:val="006D67E4"/>
    <w:rsid w:val="006D6856"/>
    <w:rsid w:val="006E21C8"/>
    <w:rsid w:val="006F448E"/>
    <w:rsid w:val="007020C5"/>
    <w:rsid w:val="00716099"/>
    <w:rsid w:val="0071784E"/>
    <w:rsid w:val="0072442A"/>
    <w:rsid w:val="00727C41"/>
    <w:rsid w:val="00727F4C"/>
    <w:rsid w:val="007405C6"/>
    <w:rsid w:val="007411B0"/>
    <w:rsid w:val="0074183C"/>
    <w:rsid w:val="0074220D"/>
    <w:rsid w:val="00742C74"/>
    <w:rsid w:val="00743B20"/>
    <w:rsid w:val="00744597"/>
    <w:rsid w:val="00763827"/>
    <w:rsid w:val="0076425B"/>
    <w:rsid w:val="007657D1"/>
    <w:rsid w:val="00767AC9"/>
    <w:rsid w:val="00771B63"/>
    <w:rsid w:val="007720BA"/>
    <w:rsid w:val="00775019"/>
    <w:rsid w:val="0077590D"/>
    <w:rsid w:val="00775AF2"/>
    <w:rsid w:val="00783484"/>
    <w:rsid w:val="007848F5"/>
    <w:rsid w:val="00785A3F"/>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7259"/>
    <w:rsid w:val="007F2863"/>
    <w:rsid w:val="007F3008"/>
    <w:rsid w:val="007F4496"/>
    <w:rsid w:val="0080485A"/>
    <w:rsid w:val="00804D37"/>
    <w:rsid w:val="0080711F"/>
    <w:rsid w:val="008128EC"/>
    <w:rsid w:val="00822F1E"/>
    <w:rsid w:val="008240A1"/>
    <w:rsid w:val="00832738"/>
    <w:rsid w:val="00836B92"/>
    <w:rsid w:val="00846128"/>
    <w:rsid w:val="00852E43"/>
    <w:rsid w:val="0085460F"/>
    <w:rsid w:val="008555A1"/>
    <w:rsid w:val="00856460"/>
    <w:rsid w:val="00872E76"/>
    <w:rsid w:val="00873A20"/>
    <w:rsid w:val="00880904"/>
    <w:rsid w:val="00882401"/>
    <w:rsid w:val="00887930"/>
    <w:rsid w:val="00890AD5"/>
    <w:rsid w:val="00893C37"/>
    <w:rsid w:val="008A11D3"/>
    <w:rsid w:val="008A2EB9"/>
    <w:rsid w:val="008A6B8F"/>
    <w:rsid w:val="008B165D"/>
    <w:rsid w:val="008B2C86"/>
    <w:rsid w:val="008C11DC"/>
    <w:rsid w:val="008C1E0A"/>
    <w:rsid w:val="008C5C4F"/>
    <w:rsid w:val="008C7328"/>
    <w:rsid w:val="008D6C30"/>
    <w:rsid w:val="008E0418"/>
    <w:rsid w:val="008E1520"/>
    <w:rsid w:val="008E2829"/>
    <w:rsid w:val="008E64AC"/>
    <w:rsid w:val="008F03D4"/>
    <w:rsid w:val="008F22F7"/>
    <w:rsid w:val="008F4553"/>
    <w:rsid w:val="008F4620"/>
    <w:rsid w:val="00905B5F"/>
    <w:rsid w:val="009101D8"/>
    <w:rsid w:val="00912A1A"/>
    <w:rsid w:val="00913CDF"/>
    <w:rsid w:val="00914D36"/>
    <w:rsid w:val="00921D8E"/>
    <w:rsid w:val="009241C3"/>
    <w:rsid w:val="0092547C"/>
    <w:rsid w:val="0092712D"/>
    <w:rsid w:val="00942BAB"/>
    <w:rsid w:val="00944BE2"/>
    <w:rsid w:val="00953E1E"/>
    <w:rsid w:val="009547D1"/>
    <w:rsid w:val="009717DD"/>
    <w:rsid w:val="00972233"/>
    <w:rsid w:val="0097415F"/>
    <w:rsid w:val="00982400"/>
    <w:rsid w:val="009923C9"/>
    <w:rsid w:val="009961E8"/>
    <w:rsid w:val="00997041"/>
    <w:rsid w:val="009B2FFF"/>
    <w:rsid w:val="009B36CB"/>
    <w:rsid w:val="009B5C42"/>
    <w:rsid w:val="009B6032"/>
    <w:rsid w:val="009C28CE"/>
    <w:rsid w:val="009C310C"/>
    <w:rsid w:val="009C36E9"/>
    <w:rsid w:val="009D5D2D"/>
    <w:rsid w:val="009D6077"/>
    <w:rsid w:val="009E226E"/>
    <w:rsid w:val="009E4A39"/>
    <w:rsid w:val="009E6AA0"/>
    <w:rsid w:val="009F564D"/>
    <w:rsid w:val="009F60F5"/>
    <w:rsid w:val="009F6DF0"/>
    <w:rsid w:val="009F71B5"/>
    <w:rsid w:val="00A05F83"/>
    <w:rsid w:val="00A11327"/>
    <w:rsid w:val="00A17E21"/>
    <w:rsid w:val="00A22430"/>
    <w:rsid w:val="00A248B7"/>
    <w:rsid w:val="00A25700"/>
    <w:rsid w:val="00A27F01"/>
    <w:rsid w:val="00A34FB8"/>
    <w:rsid w:val="00A35651"/>
    <w:rsid w:val="00A36F2C"/>
    <w:rsid w:val="00A40228"/>
    <w:rsid w:val="00A456AE"/>
    <w:rsid w:val="00A46CB4"/>
    <w:rsid w:val="00A5119B"/>
    <w:rsid w:val="00A51333"/>
    <w:rsid w:val="00A55B05"/>
    <w:rsid w:val="00A71836"/>
    <w:rsid w:val="00A80CC2"/>
    <w:rsid w:val="00A82005"/>
    <w:rsid w:val="00A87030"/>
    <w:rsid w:val="00A90064"/>
    <w:rsid w:val="00A904DD"/>
    <w:rsid w:val="00A95DAE"/>
    <w:rsid w:val="00A960F2"/>
    <w:rsid w:val="00A96428"/>
    <w:rsid w:val="00A96F94"/>
    <w:rsid w:val="00A978F1"/>
    <w:rsid w:val="00AA0BD2"/>
    <w:rsid w:val="00AA2AE0"/>
    <w:rsid w:val="00AA4F5C"/>
    <w:rsid w:val="00AB1ED4"/>
    <w:rsid w:val="00AB37F5"/>
    <w:rsid w:val="00AC2135"/>
    <w:rsid w:val="00AC5F27"/>
    <w:rsid w:val="00AE016C"/>
    <w:rsid w:val="00AE0E23"/>
    <w:rsid w:val="00AE1259"/>
    <w:rsid w:val="00AE3133"/>
    <w:rsid w:val="00AE51C1"/>
    <w:rsid w:val="00B03701"/>
    <w:rsid w:val="00B07539"/>
    <w:rsid w:val="00B12896"/>
    <w:rsid w:val="00B22CFF"/>
    <w:rsid w:val="00B25044"/>
    <w:rsid w:val="00B2621F"/>
    <w:rsid w:val="00B40515"/>
    <w:rsid w:val="00B52C54"/>
    <w:rsid w:val="00B54296"/>
    <w:rsid w:val="00B61632"/>
    <w:rsid w:val="00B62046"/>
    <w:rsid w:val="00B665F1"/>
    <w:rsid w:val="00B678DF"/>
    <w:rsid w:val="00B702BE"/>
    <w:rsid w:val="00B762BC"/>
    <w:rsid w:val="00B80726"/>
    <w:rsid w:val="00B80C57"/>
    <w:rsid w:val="00B917D3"/>
    <w:rsid w:val="00B9768F"/>
    <w:rsid w:val="00BA55CA"/>
    <w:rsid w:val="00BB21D5"/>
    <w:rsid w:val="00BB37DA"/>
    <w:rsid w:val="00BC2AF9"/>
    <w:rsid w:val="00BC3396"/>
    <w:rsid w:val="00BD5DDA"/>
    <w:rsid w:val="00BE0932"/>
    <w:rsid w:val="00BE10E6"/>
    <w:rsid w:val="00BE12CC"/>
    <w:rsid w:val="00BE3C42"/>
    <w:rsid w:val="00BE54EB"/>
    <w:rsid w:val="00BF07DF"/>
    <w:rsid w:val="00C05187"/>
    <w:rsid w:val="00C11ED7"/>
    <w:rsid w:val="00C137F7"/>
    <w:rsid w:val="00C15912"/>
    <w:rsid w:val="00C27EFE"/>
    <w:rsid w:val="00C300F5"/>
    <w:rsid w:val="00C311AF"/>
    <w:rsid w:val="00C317AD"/>
    <w:rsid w:val="00C32169"/>
    <w:rsid w:val="00C34C84"/>
    <w:rsid w:val="00C3777D"/>
    <w:rsid w:val="00C43D15"/>
    <w:rsid w:val="00C45B79"/>
    <w:rsid w:val="00C51158"/>
    <w:rsid w:val="00C54321"/>
    <w:rsid w:val="00C55A01"/>
    <w:rsid w:val="00C57E93"/>
    <w:rsid w:val="00C656AE"/>
    <w:rsid w:val="00C72377"/>
    <w:rsid w:val="00C755BB"/>
    <w:rsid w:val="00C84725"/>
    <w:rsid w:val="00CA112F"/>
    <w:rsid w:val="00CA16C4"/>
    <w:rsid w:val="00CA37B5"/>
    <w:rsid w:val="00CA4A53"/>
    <w:rsid w:val="00CA4EDE"/>
    <w:rsid w:val="00CA6279"/>
    <w:rsid w:val="00CA7F98"/>
    <w:rsid w:val="00CB2900"/>
    <w:rsid w:val="00CB58A0"/>
    <w:rsid w:val="00CC11C9"/>
    <w:rsid w:val="00CC1CD2"/>
    <w:rsid w:val="00CD5663"/>
    <w:rsid w:val="00CE3C1A"/>
    <w:rsid w:val="00CE4FD2"/>
    <w:rsid w:val="00CE5DD7"/>
    <w:rsid w:val="00CE6575"/>
    <w:rsid w:val="00CF184D"/>
    <w:rsid w:val="00CF7A2F"/>
    <w:rsid w:val="00D05967"/>
    <w:rsid w:val="00D11FE0"/>
    <w:rsid w:val="00D167DD"/>
    <w:rsid w:val="00D2054A"/>
    <w:rsid w:val="00D216FB"/>
    <w:rsid w:val="00D259A9"/>
    <w:rsid w:val="00D25C93"/>
    <w:rsid w:val="00D30ECA"/>
    <w:rsid w:val="00D353B9"/>
    <w:rsid w:val="00D40D6C"/>
    <w:rsid w:val="00D4158B"/>
    <w:rsid w:val="00D415AC"/>
    <w:rsid w:val="00D451BB"/>
    <w:rsid w:val="00D5490F"/>
    <w:rsid w:val="00D5548A"/>
    <w:rsid w:val="00D56E9B"/>
    <w:rsid w:val="00D601B1"/>
    <w:rsid w:val="00D7133B"/>
    <w:rsid w:val="00D71A2C"/>
    <w:rsid w:val="00D81854"/>
    <w:rsid w:val="00D829B8"/>
    <w:rsid w:val="00D9301C"/>
    <w:rsid w:val="00D93609"/>
    <w:rsid w:val="00D93A18"/>
    <w:rsid w:val="00D93EDC"/>
    <w:rsid w:val="00D94862"/>
    <w:rsid w:val="00DA5110"/>
    <w:rsid w:val="00DB0287"/>
    <w:rsid w:val="00DB12C8"/>
    <w:rsid w:val="00DC024E"/>
    <w:rsid w:val="00DC1947"/>
    <w:rsid w:val="00DC2383"/>
    <w:rsid w:val="00DD3786"/>
    <w:rsid w:val="00DD6806"/>
    <w:rsid w:val="00DE1609"/>
    <w:rsid w:val="00DE21DA"/>
    <w:rsid w:val="00DE430E"/>
    <w:rsid w:val="00DE48DE"/>
    <w:rsid w:val="00DE5CCB"/>
    <w:rsid w:val="00DF50C7"/>
    <w:rsid w:val="00E025A6"/>
    <w:rsid w:val="00E064DA"/>
    <w:rsid w:val="00E07BD4"/>
    <w:rsid w:val="00E1279B"/>
    <w:rsid w:val="00E140F2"/>
    <w:rsid w:val="00E15B29"/>
    <w:rsid w:val="00E22346"/>
    <w:rsid w:val="00E26194"/>
    <w:rsid w:val="00E37106"/>
    <w:rsid w:val="00E456A2"/>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906"/>
    <w:rsid w:val="00EA2EF5"/>
    <w:rsid w:val="00EA5E4E"/>
    <w:rsid w:val="00EB3CBA"/>
    <w:rsid w:val="00EB402C"/>
    <w:rsid w:val="00ED32A9"/>
    <w:rsid w:val="00ED3A59"/>
    <w:rsid w:val="00ED5A6B"/>
    <w:rsid w:val="00EE0B52"/>
    <w:rsid w:val="00EE3F0C"/>
    <w:rsid w:val="00EF34EC"/>
    <w:rsid w:val="00EF4201"/>
    <w:rsid w:val="00EF620B"/>
    <w:rsid w:val="00EF7B13"/>
    <w:rsid w:val="00F006CA"/>
    <w:rsid w:val="00F02A75"/>
    <w:rsid w:val="00F07F3A"/>
    <w:rsid w:val="00F13826"/>
    <w:rsid w:val="00F17465"/>
    <w:rsid w:val="00F23E46"/>
    <w:rsid w:val="00F25923"/>
    <w:rsid w:val="00F2680E"/>
    <w:rsid w:val="00F36BF7"/>
    <w:rsid w:val="00F41228"/>
    <w:rsid w:val="00F450A0"/>
    <w:rsid w:val="00F45D20"/>
    <w:rsid w:val="00F463A2"/>
    <w:rsid w:val="00F47688"/>
    <w:rsid w:val="00F516D6"/>
    <w:rsid w:val="00F54FA0"/>
    <w:rsid w:val="00F55578"/>
    <w:rsid w:val="00F57F77"/>
    <w:rsid w:val="00F7067A"/>
    <w:rsid w:val="00F71AE3"/>
    <w:rsid w:val="00F7433F"/>
    <w:rsid w:val="00F83A85"/>
    <w:rsid w:val="00F841B1"/>
    <w:rsid w:val="00F9563F"/>
    <w:rsid w:val="00FA0C30"/>
    <w:rsid w:val="00FA186E"/>
    <w:rsid w:val="00FA5663"/>
    <w:rsid w:val="00FA71B5"/>
    <w:rsid w:val="00FA7CD7"/>
    <w:rsid w:val="00FB124C"/>
    <w:rsid w:val="00FB41C7"/>
    <w:rsid w:val="00FC3A76"/>
    <w:rsid w:val="00FC3A9F"/>
    <w:rsid w:val="00FD61C2"/>
    <w:rsid w:val="00FE534B"/>
    <w:rsid w:val="00FE56E7"/>
    <w:rsid w:val="00FE60C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760</TotalTime>
  <Pages>3</Pages>
  <Words>1043</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142</cp:revision>
  <cp:lastPrinted>2010-12-02T14:17:00Z</cp:lastPrinted>
  <dcterms:created xsi:type="dcterms:W3CDTF">2021-08-17T11:30:00Z</dcterms:created>
  <dcterms:modified xsi:type="dcterms:W3CDTF">2025-01-14T23:45:00Z</dcterms:modified>
</cp:coreProperties>
</file>