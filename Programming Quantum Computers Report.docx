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Default="00D451BB" w:rsidP="00D451BB">
      <w:pPr>
        <w:pStyle w:val="01PaperTitle"/>
      </w:pPr>
    </w:p>
    <w:p w14:paraId="1BA2A6F4" w14:textId="77777777" w:rsidR="00B85C5D" w:rsidRPr="00113056" w:rsidRDefault="00B85C5D"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lastRenderedPageBreak/>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w:t>
      </w:r>
      <w:r w:rsidRPr="00113056">
        <w:rPr>
          <w:b w:val="0"/>
          <w:bCs/>
        </w:rPr>
        <w:lastRenderedPageBreak/>
        <w:t>offer a different approach by leveraging continuous-variable quantum computing [7]. This photonic platform is 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software library for quantum computing, quantum machine learning, and quantum chemistry. It provides an interface to a range of quantum hardware and simulators, making it easier to implement variational 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758E2BBB" w14:textId="68865E58" w:rsidR="003A439E" w:rsidRPr="00113056" w:rsidRDefault="00F83A85" w:rsidP="004A0005">
      <w:pPr>
        <w:pStyle w:val="02PaperAuthors"/>
        <w:rPr>
          <w:sz w:val="18"/>
          <w:szCs w:val="18"/>
        </w:rPr>
      </w:pPr>
      <w:r w:rsidRPr="00113056">
        <w:rPr>
          <w:sz w:val="18"/>
          <w:szCs w:val="18"/>
        </w:rPr>
        <w:lastRenderedPageBreak/>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3D303856" w:rsidR="00D46217" w:rsidRDefault="004C0A0B" w:rsidP="00D46217">
      <w:pPr>
        <w:spacing w:line="240" w:lineRule="auto"/>
        <w:rPr>
          <w:rFonts w:ascii="Times New Roman" w:eastAsia="Times New Roman" w:hAnsi="Times New Roman" w:cs="Times New Roman"/>
          <w:b/>
          <w:noProof/>
          <w:lang w:eastAsia="en-GB"/>
        </w:rPr>
      </w:pPr>
      <w:r w:rsidRPr="004C0A0B">
        <w:rPr>
          <w:rFonts w:ascii="Times New Roman" w:eastAsia="Times New Roman" w:hAnsi="Times New Roman" w:cs="Times New Roman"/>
          <w:b/>
          <w:noProof/>
          <w:lang w:eastAsia="en-GB"/>
        </w:rPr>
        <w:lastRenderedPageBreak/>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36"/>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12BB0321" w:rsidR="00503CB9" w:rsidRDefault="00503CB9" w:rsidP="00503CB9">
      <w:pPr>
        <w:rPr>
          <w:rFonts w:ascii="Times New Roman" w:hAnsi="Times New Roman" w:cs="Times New Roman"/>
        </w:rPr>
      </w:pPr>
      <w:r w:rsidRPr="00503CB9">
        <w:rPr>
          <w:rFonts w:ascii="Times New Roman" w:hAnsi="Times New Roman" w:cs="Times New Roman"/>
          <w:noProof/>
        </w:rPr>
        <w:drawing>
          <wp:inline distT="0" distB="0" distL="0" distR="0" wp14:anchorId="2B73C143" wp14:editId="47440182">
            <wp:extent cx="6246495" cy="5300988"/>
            <wp:effectExtent l="0" t="0" r="1905" b="0"/>
            <wp:docPr id="99483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290" name="Picture 1" descr="A screenshot of a computer program&#10;&#10;AI-generated content may be incorrect."/>
                    <pic:cNvPicPr/>
                  </pic:nvPicPr>
                  <pic:blipFill>
                    <a:blip r:embed="rId38"/>
                    <a:stretch>
                      <a:fillRect/>
                    </a:stretch>
                  </pic:blipFill>
                  <pic:spPr>
                    <a:xfrm>
                      <a:off x="0" y="0"/>
                      <a:ext cx="6265541" cy="5317151"/>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39"/>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1CD7555D"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3053F311" w:rsidR="00503CB9" w:rsidRP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drawing>
          <wp:inline distT="0" distB="0" distL="0" distR="0" wp14:anchorId="1FA0ABAB" wp14:editId="3E01FB0F">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40"/>
                    <a:stretch>
                      <a:fillRect/>
                    </a:stretch>
                  </pic:blipFill>
                  <pic:spPr>
                    <a:xfrm>
                      <a:off x="0" y="0"/>
                      <a:ext cx="6301105" cy="5062220"/>
                    </a:xfrm>
                    <a:prstGeom prst="rect">
                      <a:avLst/>
                    </a:prstGeom>
                  </pic:spPr>
                </pic:pic>
              </a:graphicData>
            </a:graphic>
          </wp:inline>
        </w:drawing>
      </w:r>
    </w:p>
    <w:sectPr w:rsidR="00503CB9" w:rsidRPr="00503CB9" w:rsidSect="009F564D">
      <w:headerReference w:type="even" r:id="rId41"/>
      <w:headerReference w:type="default" r:id="rId42"/>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15582" w14:textId="77777777" w:rsidR="00086F2D" w:rsidRPr="004C27D7" w:rsidRDefault="00086F2D" w:rsidP="004C27D7">
      <w:pPr>
        <w:pStyle w:val="Footer"/>
        <w:rPr>
          <w:sz w:val="2"/>
          <w:szCs w:val="2"/>
        </w:rPr>
      </w:pPr>
    </w:p>
    <w:p w14:paraId="4A7A2A3A" w14:textId="77777777" w:rsidR="00086F2D" w:rsidRDefault="00086F2D"/>
  </w:endnote>
  <w:endnote w:type="continuationSeparator" w:id="0">
    <w:p w14:paraId="25ED3280" w14:textId="77777777" w:rsidR="00086F2D" w:rsidRPr="004C27D7" w:rsidRDefault="00086F2D" w:rsidP="004C27D7">
      <w:pPr>
        <w:pStyle w:val="Footer"/>
        <w:rPr>
          <w:sz w:val="2"/>
          <w:szCs w:val="2"/>
        </w:rPr>
      </w:pPr>
    </w:p>
    <w:p w14:paraId="17B711E6" w14:textId="77777777" w:rsidR="00086F2D" w:rsidRDefault="00086F2D"/>
  </w:endnote>
  <w:endnote w:type="continuationNotice" w:id="1">
    <w:p w14:paraId="71A53386" w14:textId="77777777" w:rsidR="00086F2D" w:rsidRPr="004C27D7" w:rsidRDefault="00086F2D">
      <w:pPr>
        <w:rPr>
          <w:sz w:val="2"/>
          <w:szCs w:val="2"/>
        </w:rPr>
      </w:pPr>
    </w:p>
    <w:p w14:paraId="69B68780" w14:textId="77777777" w:rsidR="00086F2D" w:rsidRDefault="00086F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9C125A04-21A8-411A-9D69-61BDAC84ED9D}"/>
  </w:font>
  <w:font w:name="Consolas">
    <w:panose1 w:val="020B0609020204030204"/>
    <w:charset w:val="00"/>
    <w:family w:val="modern"/>
    <w:pitch w:val="fixed"/>
    <w:sig w:usb0="E00006FF" w:usb1="0000FCFF" w:usb2="00000001" w:usb3="00000000" w:csb0="0000019F" w:csb1="00000000"/>
    <w:embedRegular r:id="rId2" w:fontKey="{CD199B86-5B47-42FF-AA9E-4380DD52314F}"/>
  </w:font>
  <w:font w:name="Cambria Math">
    <w:panose1 w:val="02040503050406030204"/>
    <w:charset w:val="00"/>
    <w:family w:val="roman"/>
    <w:pitch w:val="variable"/>
    <w:sig w:usb0="E00006FF" w:usb1="420024FF" w:usb2="02000000" w:usb3="00000000" w:csb0="0000019F" w:csb1="00000000"/>
    <w:embedRegular r:id="rId3" w:fontKey="{CE017A52-84F9-4117-BAE3-ECFBD026E22E}"/>
    <w:embedBold r:id="rId4" w:fontKey="{BBEA2310-2479-4EC3-A9D1-B7F28BA578E0}"/>
    <w:embedItalic r:id="rId5" w:fontKey="{81A62376-E8CB-4DDA-9DFF-02C324F260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16DE9" w14:textId="77777777" w:rsidR="00086F2D" w:rsidRDefault="00086F2D">
      <w:r>
        <w:separator/>
      </w:r>
    </w:p>
    <w:p w14:paraId="5B027CF4" w14:textId="77777777" w:rsidR="00086F2D" w:rsidRDefault="00086F2D"/>
  </w:footnote>
  <w:footnote w:type="continuationSeparator" w:id="0">
    <w:p w14:paraId="20BE3950" w14:textId="77777777" w:rsidR="00086F2D" w:rsidRDefault="00086F2D">
      <w:r>
        <w:continuationSeparator/>
      </w:r>
    </w:p>
    <w:p w14:paraId="3CA9842F" w14:textId="77777777" w:rsidR="00086F2D" w:rsidRDefault="00086F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86F2D"/>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046D"/>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4515E"/>
    <w:rsid w:val="003465A1"/>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23AE"/>
    <w:rsid w:val="004D2626"/>
    <w:rsid w:val="004D37E5"/>
    <w:rsid w:val="004D4663"/>
    <w:rsid w:val="004E15BD"/>
    <w:rsid w:val="004E1951"/>
    <w:rsid w:val="004E1FDE"/>
    <w:rsid w:val="004E4085"/>
    <w:rsid w:val="004E7316"/>
    <w:rsid w:val="004E7E72"/>
    <w:rsid w:val="004F0B2D"/>
    <w:rsid w:val="004F3A16"/>
    <w:rsid w:val="004F4961"/>
    <w:rsid w:val="004F4BF8"/>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3945"/>
    <w:rsid w:val="007848F5"/>
    <w:rsid w:val="00785A3F"/>
    <w:rsid w:val="00786429"/>
    <w:rsid w:val="0078702C"/>
    <w:rsid w:val="007903BC"/>
    <w:rsid w:val="00794A98"/>
    <w:rsid w:val="007964A9"/>
    <w:rsid w:val="00797707"/>
    <w:rsid w:val="007A30C0"/>
    <w:rsid w:val="007A3C7C"/>
    <w:rsid w:val="007A7E15"/>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0AC0"/>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18B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304B"/>
    <w:rsid w:val="00A456AE"/>
    <w:rsid w:val="00A46CB4"/>
    <w:rsid w:val="00A5119B"/>
    <w:rsid w:val="00A51333"/>
    <w:rsid w:val="00A55B05"/>
    <w:rsid w:val="00A55EC8"/>
    <w:rsid w:val="00A664CC"/>
    <w:rsid w:val="00A71836"/>
    <w:rsid w:val="00A80CC2"/>
    <w:rsid w:val="00A82005"/>
    <w:rsid w:val="00A8691F"/>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37B4"/>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85C5D"/>
    <w:rsid w:val="00B917D3"/>
    <w:rsid w:val="00B9768F"/>
    <w:rsid w:val="00BA55CA"/>
    <w:rsid w:val="00BB0B27"/>
    <w:rsid w:val="00BB21D5"/>
    <w:rsid w:val="00BB37DA"/>
    <w:rsid w:val="00BC2AF9"/>
    <w:rsid w:val="00BC3396"/>
    <w:rsid w:val="00BC637B"/>
    <w:rsid w:val="00BC7717"/>
    <w:rsid w:val="00BD5DDA"/>
    <w:rsid w:val="00BE0423"/>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56C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C0BB0"/>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39" Type="http://schemas.openxmlformats.org/officeDocument/2006/relationships/image" Target="media/image7.png"/><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image" Target="media/image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2130</TotalTime>
  <Pages>13</Pages>
  <Words>3369</Words>
  <Characters>19208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530</cp:revision>
  <cp:lastPrinted>2010-12-02T14:17:00Z</cp:lastPrinted>
  <dcterms:created xsi:type="dcterms:W3CDTF">2025-01-14T23:46:00Z</dcterms:created>
  <dcterms:modified xsi:type="dcterms:W3CDTF">2025-03-08T17:17:00Z</dcterms:modified>
</cp:coreProperties>
</file>