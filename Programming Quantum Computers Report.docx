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r w:rsidRPr="009C391C">
        <w:rPr>
          <w:rFonts w:ascii="Courier New" w:eastAsia="Times New Roman" w:hAnsi="Courier New" w:cs="Courier New"/>
          <w:color w:val="000000"/>
          <w:sz w:val="20"/>
          <w:szCs w:val="20"/>
          <w:lang w:eastAsia="en-GB"/>
        </w:rPr>
        <w:t>qml.qnode</w:t>
      </w:r>
      <w:proofErr w:type="spell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r w:rsidRPr="009C391C">
        <w:rPr>
          <w:rFonts w:ascii="Courier New" w:eastAsia="Times New Roman" w:hAnsi="Courier New" w:cs="Courier New"/>
          <w:color w:val="000000"/>
          <w:sz w:val="20"/>
          <w:szCs w:val="20"/>
          <w:lang w:eastAsia="en-GB"/>
        </w:rPr>
        <w:t>qml.RY</w:t>
      </w:r>
      <w:proofErr w:type="spell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r w:rsidRPr="009C391C">
        <w:rPr>
          <w:rFonts w:ascii="Courier New" w:eastAsia="Times New Roman" w:hAnsi="Courier New" w:cs="Courier New"/>
          <w:color w:val="000000"/>
          <w:sz w:val="20"/>
          <w:szCs w:val="20"/>
          <w:lang w:eastAsia="en-GB"/>
        </w:rPr>
        <w:t>qml.expval</w:t>
      </w:r>
      <w:proofErr w:type="spell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r w:rsidRPr="00034BA7">
        <w:rPr>
          <w:rFonts w:ascii="Courier New" w:eastAsia="Times New Roman" w:hAnsi="Courier New" w:cs="Courier New"/>
          <w:color w:val="000000"/>
          <w:sz w:val="20"/>
          <w:szCs w:val="20"/>
          <w:lang w:eastAsia="en-GB"/>
        </w:rPr>
        <w:t>qml.device</w:t>
      </w:r>
      <w:proofErr w:type="spell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qml.qnode</w:t>
      </w:r>
      <w:proofErr w:type="spell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r w:rsidRPr="00034BA7">
        <w:rPr>
          <w:rFonts w:ascii="Courier New" w:eastAsia="Times New Roman" w:hAnsi="Courier New" w:cs="Courier New"/>
          <w:color w:val="000000"/>
          <w:sz w:val="20"/>
          <w:szCs w:val="20"/>
          <w:lang w:eastAsia="en-GB"/>
        </w:rPr>
        <w:t>qml.RY</w:t>
      </w:r>
      <w:proofErr w:type="spell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qml.sample</w:t>
      </w:r>
      <w:proofErr w:type="spell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lastRenderedPageBreak/>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lastRenderedPageBreak/>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3B78162A" w14:textId="77777777" w:rsidR="009E44A7" w:rsidRDefault="009E44A7" w:rsidP="004A0005">
      <w:pPr>
        <w:pStyle w:val="02PaperAuthors"/>
        <w:rPr>
          <w:sz w:val="18"/>
          <w:szCs w:val="18"/>
        </w:rPr>
      </w:pPr>
    </w:p>
    <w:p w14:paraId="05DE4A1D" w14:textId="77777777" w:rsidR="001C046D" w:rsidRDefault="001C046D" w:rsidP="004A0005">
      <w:pPr>
        <w:pStyle w:val="02PaperAuthors"/>
        <w:rPr>
          <w:sz w:val="18"/>
          <w:szCs w:val="18"/>
        </w:rPr>
      </w:pPr>
    </w:p>
    <w:p w14:paraId="758E2BBB" w14:textId="68865E58" w:rsidR="003A439E" w:rsidRPr="00113056" w:rsidRDefault="00F83A85" w:rsidP="004A0005">
      <w:pPr>
        <w:pStyle w:val="02PaperAuthors"/>
        <w:rPr>
          <w:sz w:val="18"/>
          <w:szCs w:val="18"/>
        </w:rPr>
      </w:pPr>
      <w:r w:rsidRPr="00113056">
        <w:rPr>
          <w:sz w:val="18"/>
          <w:szCs w:val="18"/>
        </w:rPr>
        <w:lastRenderedPageBreak/>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3D303856" w:rsidR="00D46217" w:rsidRDefault="004C0A0B" w:rsidP="00D46217">
      <w:pPr>
        <w:spacing w:line="240" w:lineRule="auto"/>
        <w:rPr>
          <w:rFonts w:ascii="Times New Roman" w:eastAsia="Times New Roman" w:hAnsi="Times New Roman" w:cs="Times New Roman"/>
          <w:b/>
          <w:noProof/>
          <w:lang w:eastAsia="en-GB"/>
        </w:rPr>
      </w:pPr>
      <w:r w:rsidRPr="004C0A0B">
        <w:rPr>
          <w:rFonts w:ascii="Times New Roman" w:eastAsia="Times New Roman" w:hAnsi="Times New Roman" w:cs="Times New Roman"/>
          <w:b/>
          <w:noProof/>
          <w:lang w:eastAsia="en-GB"/>
        </w:rPr>
        <w:lastRenderedPageBreak/>
        <w:t xml:space="preserve">Appendix </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w:t>
      </w:r>
      <w:r w:rsidRPr="00783945">
        <w:rPr>
          <w:rFonts w:ascii="Times New Roman" w:eastAsia="Times New Roman" w:hAnsi="Times New Roman" w:cs="Times New Roman"/>
          <w:bCs/>
          <w:noProof/>
          <w:lang w:eastAsia="en-GB"/>
        </w:rPr>
        <w:t>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77777777" w:rsidR="00002752" w:rsidRPr="00783945" w:rsidRDefault="00002752" w:rsidP="00002752">
      <w:pPr>
        <w:spacing w:line="240" w:lineRule="auto"/>
        <w:ind w:left="720" w:hanging="720"/>
        <w:rPr>
          <w:rFonts w:ascii="Times New Roman" w:eastAsia="Times New Roman" w:hAnsi="Times New Roman" w:cs="Times New Roman"/>
          <w:bCs/>
          <w:noProof/>
          <w:lang w:eastAsia="en-GB"/>
        </w:rPr>
      </w:pPr>
    </w:p>
    <w:p w14:paraId="46860F5E" w14:textId="77777777" w:rsidR="00783945" w:rsidRPr="004C0A0B" w:rsidRDefault="00783945" w:rsidP="00D46217">
      <w:pPr>
        <w:spacing w:line="240" w:lineRule="auto"/>
        <w:rPr>
          <w:rFonts w:ascii="Times New Roman" w:eastAsia="Times New Roman" w:hAnsi="Times New Roman" w:cs="Times New Roman"/>
          <w:b/>
          <w:noProof/>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5"/>
      <w:headerReference w:type="default" r:id="rId36"/>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A7CC7" w14:textId="77777777" w:rsidR="00814607" w:rsidRPr="004C27D7" w:rsidRDefault="00814607" w:rsidP="004C27D7">
      <w:pPr>
        <w:pStyle w:val="Footer"/>
        <w:rPr>
          <w:sz w:val="2"/>
          <w:szCs w:val="2"/>
        </w:rPr>
      </w:pPr>
    </w:p>
    <w:p w14:paraId="7F91ADCA" w14:textId="77777777" w:rsidR="00814607" w:rsidRDefault="00814607"/>
  </w:endnote>
  <w:endnote w:type="continuationSeparator" w:id="0">
    <w:p w14:paraId="2D9824A9" w14:textId="77777777" w:rsidR="00814607" w:rsidRPr="004C27D7" w:rsidRDefault="00814607" w:rsidP="004C27D7">
      <w:pPr>
        <w:pStyle w:val="Footer"/>
        <w:rPr>
          <w:sz w:val="2"/>
          <w:szCs w:val="2"/>
        </w:rPr>
      </w:pPr>
    </w:p>
    <w:p w14:paraId="40C32848" w14:textId="77777777" w:rsidR="00814607" w:rsidRDefault="00814607"/>
  </w:endnote>
  <w:endnote w:type="continuationNotice" w:id="1">
    <w:p w14:paraId="3C785365" w14:textId="77777777" w:rsidR="00814607" w:rsidRPr="004C27D7" w:rsidRDefault="00814607">
      <w:pPr>
        <w:rPr>
          <w:sz w:val="2"/>
          <w:szCs w:val="2"/>
        </w:rPr>
      </w:pPr>
    </w:p>
    <w:p w14:paraId="6F240E40" w14:textId="77777777" w:rsidR="00814607" w:rsidRDefault="008146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1918330B-0250-4F83-A6E6-5E8F6353F839}"/>
  </w:font>
  <w:font w:name="Cambria Math">
    <w:panose1 w:val="02040503050406030204"/>
    <w:charset w:val="00"/>
    <w:family w:val="roman"/>
    <w:pitch w:val="variable"/>
    <w:sig w:usb0="E00006FF" w:usb1="420024FF" w:usb2="02000000" w:usb3="00000000" w:csb0="0000019F" w:csb1="00000000"/>
    <w:embedRegular r:id="rId2" w:fontKey="{0CEF4906-6EF7-49FE-AF19-CA53053255CE}"/>
    <w:embedBold r:id="rId3" w:fontKey="{60CACB57-92CC-49C9-8361-50429B3F265E}"/>
    <w:embedItalic r:id="rId4" w:fontKey="{1E5C3352-A82B-47BD-8EC6-612F2A8861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06171" w14:textId="77777777" w:rsidR="00814607" w:rsidRDefault="00814607">
      <w:r>
        <w:separator/>
      </w:r>
    </w:p>
    <w:p w14:paraId="3F56EFB6" w14:textId="77777777" w:rsidR="00814607" w:rsidRDefault="00814607"/>
  </w:footnote>
  <w:footnote w:type="continuationSeparator" w:id="0">
    <w:p w14:paraId="28331141" w14:textId="77777777" w:rsidR="00814607" w:rsidRDefault="00814607">
      <w:r>
        <w:continuationSeparator/>
      </w:r>
    </w:p>
    <w:p w14:paraId="4A29BD09" w14:textId="77777777" w:rsidR="00814607" w:rsidRDefault="008146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046D"/>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23AE"/>
    <w:rsid w:val="004D2626"/>
    <w:rsid w:val="004D37E5"/>
    <w:rsid w:val="004D4663"/>
    <w:rsid w:val="004E15BD"/>
    <w:rsid w:val="004E1FDE"/>
    <w:rsid w:val="004E4085"/>
    <w:rsid w:val="004E7316"/>
    <w:rsid w:val="004E7E72"/>
    <w:rsid w:val="004F0B2D"/>
    <w:rsid w:val="004F3A16"/>
    <w:rsid w:val="004F4961"/>
    <w:rsid w:val="004F4BF8"/>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14607"/>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5F0A"/>
    <w:rsid w:val="00FA71B5"/>
    <w:rsid w:val="00FA7CD7"/>
    <w:rsid w:val="00FB124C"/>
    <w:rsid w:val="00FB2FEA"/>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1818</TotalTime>
  <Pages>10</Pages>
  <Words>3314</Words>
  <Characters>18892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468</cp:revision>
  <cp:lastPrinted>2010-12-02T14:17:00Z</cp:lastPrinted>
  <dcterms:created xsi:type="dcterms:W3CDTF">2025-01-14T23:46:00Z</dcterms:created>
  <dcterms:modified xsi:type="dcterms:W3CDTF">2025-02-14T14:24:00Z</dcterms:modified>
</cp:coreProperties>
</file>